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t>天道</w:t>
      </w:r>
      <w:bookmarkStart w:id="0" w:name="_GoBack"/>
      <w:bookmarkEnd w:id="0"/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left"/>
      </w:pPr>
      <w:r>
        <w:rPr>
          <w:rFonts w:ascii="微软雅黑" w:eastAsia="微软雅黑" w:cs="微软雅黑"/>
          <w:sz w:val="28"/>
          <w:u w:color="auto"/>
        </w:rPr>
        <w:t>我从主播路飞的视频里突然听懂了一句话，人和人之间真正重要的，不是谁需要你，而是谁不会让你丢掉自己。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这句话一下子就让我想到了天道，以前，我看天道跟很多人一样，都在看丁元英有多聪明，他怎么布局，怎么赚钱，看透人性，怎么处理王庙村的事，怎么把一群普通人放进一套规则里。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看多了以后，我也产生过一种错觉，好像天道讲的就是一个高手，怎么把普通人安排得明明白白的，但那天我看完主播路飞的视频，再回头想丁元英，突然觉得不对。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天道最狠的地方，不是丁元英有多聪明，而是丁元英这么聪明，么清醒，知道这个世界怎么运转，他为什么还愿意留在人间，这个问题给他怎么赚钱重要多了。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因为一个人没看透的时候留下，叫没办法，看透了规则，了利益，看透了人性，也看透了关系，背后的麻烦他还愿意留下，才叫选择丁元英，不是不知道人性。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他太知道了，有些人不是没机会，机会给到面前也接不住，他知道有些帮助不是帮助，是提前把一个人推到他承受不了的位置上。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他知道很多人嘴上说想改变命运，心里想的是最好有人替我负责，他也知道很多关系表面上较亲近，实际上叫拖拽，所以丁元英看起来很冷，但问题是他又不是完全冷。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如果他真的完全了，不会管王庙村，跟芮小丹走那么深，不在人间这场戏里停那么久，所以我那天突然想明白了。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丁元英不是没有能力退出，她只是因为还有一个具体的人，所以暂时没有退出，这个人就是芮小丹。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很多人看丁元英和芮小丹都在纠结一个问题，丁元英到底爱不爱芮小丹爱吗？好像爱不爱吗？他又太冷，爱的深吗？他又不像普通男人那样热烈。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不爱，吕小丹死了以后，她整个人又像是彻底退潮了，所以评论区经常炒成大型情感调解现场，但我现在觉得芮小丹对丁元英来说，不只是爱情对象，他更像是丁元英和这个世界之间最后一根线。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这根线他就还在人间，这根线一断就真的退了，芮小丹死了以后，丁元英的离开，不是突然想开了，是她没有继续留下的理由了，这不是绝情。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也不是装深沉，这就像你手机里最后一个真正想联系的人没了，朋友圈再热闹也只是背景音，群聊再多也只是红点，通讯录再长，也只是名单。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人真正愿意留在一个地方，很多时候不是因为那个地方多好，不是因为公司文化多温暖，而是因为家庭群每天多热闹，不是因为朋友群多排面。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不是因为通讯录里有3000个人，真正能把1个人留下来的，往往就是1个具体的人，1个你不用解释太多的人，1个不急着改造你的人，1个你清醒以后还愿意跟他说句话的人。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一个你看透很多东西以后还愿意跟他吃顿饭的人，这才是真正稀缺的关系，我以前其实不懂这个。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我以前很容易把被需要当成被重视，别人找我帮忙，我不好意思拒绝，情绪不好，我觉得我应该安慰别人说只有你了。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我立刻觉得自己肩上扛了一个心理咨询师，急救中心，民政局和物业前台，那种感觉很奇怪，你明明只是一个普通人，但别人一句话就把你封成了人间最后一道防线。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你不接显得你冷漠，你接了自己报废，之后我才明白谁需要我，不代表谁真的看见了我。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谁离不开我，不代表谁真的爱我，天天找我，不代表谁真的适合我，有些人靠近你，不是因为你重要，是因为他太慌了，他不是来爱你的，他是来充电的。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没电了就来插一下，插完以后他满血复活，你原地黑屏，很现实，心理学上讲，一个内心不稳定的人，很容易把关系当成救命神，他抓住你，不一定是因为他真的看见了你。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可能只是因为快沉下去了，就像一个不会游泳的人掉进水里，他抓你不是因为他爱你，是想活，你要是分不清，最后他没上岸，你也下去了。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所以我现在越来越觉得，人和人之间最危险的地方不是没人靠近你，而是有人靠近你以后，你开始不像你自己，这件事在恋爱里最常见。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刚开始他说我喜欢你真实的样子，三个月以后，他说你能不能不要这么忙，半年以后他说你能不能少跟那些朋友来往，一年以后他说能不能不要。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总有自己的想法，最后你发现他不是喜欢真实的你，他是喜欢一个可以被他慢慢改造的你。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这就像买房，刚看房的时候说这个户型真好，住进去以后开始砸墙，改水电，换地板，封阳台，最后整套房子都拆完了，他还说我是为了让他更好。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很多关系也是这样，他不是来爱你的，他是来装修你的，而且最麻烦的是他还不觉得自己有问题，很负责，很用心，很投入，很想让你变得更好。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翻译过来，你别做你了，做我的配套产品，谁受得了？所以我回头再看芮小丹，就觉得这个角色很特别，她没有天天问丁元英，你到底爱不爱我？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也没有逼丁元英变成一个热闹，合群，正常，会哄人的男人，他看见他的冷，也看见他的清醒，他知道这个人不好懂，不适合普通生活，但他没有急着改造他。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这就很难得，因为现实里很多人所谓的爱，本质上都是改造我喜欢你，所以你要变成我喜欢的样子。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我需要你，所以你要按照我的方式存在，我离不开你，所以你不能有自己的生活。听起来是爱，其实是占用，家庭里也是这样，家庭最常见的一句话是。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我是为你好，这句话太厉害了，它像一张万能通行证，父母用它可以干涉你的工作，亲戚用它可以评价你的婚姻，伴侣，它可以修改你的生活。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长辈用它可以否定你的人生选择，你还不能反驳，你一反驳就变成不懂事，所以很多人的痛苦不是家里没人爱。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恰恰是爱太多了，多到没有边界，孩子选专业，全家开会，孩子找对象，全家审核，孩子想换城市全家反对，孩子30岁还不结婚，全家急得向公司快退似。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最后，孩子不是在生活，是在向董事会汇报人生进度，所以很多人不是不想回家，是不回去，被开会，社会学里讲边界感，不是冷漠，是我爱你，但我不替你活。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我关心你，但我不接管你，我提醒你，但我不审判你，我陪着你，但我不吞掉你，这句话很简单，但很多关系做不到，因为很多人一靠近就想拥有。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一拥有就想管理，一管理就想改造，最后关系不再是关系，变成项目管理，恋爱要复盘，家庭要汇报，职场要背锅，友情要随叫随到。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人活着就像被拉进了十几个微信群，每个群都叫你负责，你不回，他们说你变了，你回慢了，他们说你冷漠，你拒绝了，他们说没有。以前好了，你看。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人不是突然累的，是这样一点一点被耗干的，天道里，丁元英最清醒的一点其实不是他会布局，而是他知道人不能随便救，不是所有人都接得住帮助，不人都承担得起机会。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不是所有人被拉一把以后都能真的站起来，有些人你帮他会成长，有些人依赖，有些人你会感激，有些人他会觉得这本来就是你欠他的。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这才是现实，王庙村缺的真的只是钱吗，不是，他们缺的是能持续运转的能力，缺的是承担风险的能力，面对市场时。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不崩的心态，所以简单给钱没用，给钱最容易，给完拍个照，发个朋友圈，文案写上，愿世界充满爱。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钱花完了，问题还在经济学上讲，一个系统如果没有自我造血能力，外部输血只能短期有效，这句话放在人身上也一样，一个人如果没有自己的判断。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你给他再多建议，他也会乱，一个人如果没有边界，帮他挡再多人，他也会被下一批人伤害，一个人如果没有承担后果的能力，你给他机会，他也可能把机会变成灾难，所以丁元英看起来冷。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但它冷得有逻辑，真正的帮助不是替别人活，是让一个人有机会站起来，但不能替他承担他该承担的一切，现实里很多人就是这样被拖垮的。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你帮朋友找工作，他干不好，怪你介绍的公司不行，借亲戚钱他不还，反过来说，你现在又不缺你陪伴，一个情绪不好的人，他好了，你垮了。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你替同事收拾烂摊子，下次这个烂摊子就默认归你，你看很多关系不是从恶意开始的。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都是从一句算了，我帮一下开始的，帮着你就成了专职人员，所以现在我判断一段关系能不能继续，不会先听他说什么。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我会先看我自己变成什么样了，我和他在一起以后是更稳定还是更混乱，更清醒还是更内耗？是更像自己，还是越来越不像自己，如果一个人让我开始反复解释自己，我就会警惕。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如果一个人让我开始降低标准，我就会警惕，如果一个人让我产生责任幻觉，我就会警惕，如果一个人让我从清醒回到混乱，那就不是警惕了，该停了。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因为真正好的关系不会让你越来越小，它不会让你天天证明自己值得被爱，不会让你天天解释自己没有错。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不会让你为了维持关系，把自己的边界一寸拆掉，他应该让你稳定，落地，让你知道我不是一个人在扛世界。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但他不会让你变成另一个人的拐杖，是我从主播路飞的视频里听到的，也是我回头看天道时突然明白的。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主播路飞讲的是现实里的关系判断，偏到演的是丁元英和芮小丹之间的精神连接，一个告诉我，不要把被需要误会成被爱，一个告诉我真正能让人留下来的不是热闹，而是一个不改造你的人。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岳小丹对丁元英来说就是这样一个人，她不是来管她的，不是救她的，不是来命令她重新热爱生活的，她只是站在那里，让一个已经看透很多东西的人还愿意在人间多停一会儿。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所以芮小丹一走，丁元英就真正退出了，不是因为他绝情，而是那个让他愿意停留在人间的人没了，这才是天道最扎心的地方。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一个人不是没有能力生活，赚钱，看透人性，但如果这个世界里没有一个值得他停留的具体的人，他和这个世界的关系就断了。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所以我现在越来越觉得，人这一生不是朋友越多，饭局越多，群聊越多。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不是有人天天说想你就好，真正重要的是有没有几个人能让你不用表演，不用装墙，不用装懂，合群。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不用装没事，不用把自己调成别人舒服的模式，你就是他也还能站在那里，这才是真正的关系，也是一个人愿意留在人间的理由，所以问题来了。</w:t>
      </w:r>
      <w:r>
        <w:rPr>
          <w:u w:color="auto"/>
        </w:rPr>
        <w:t>﻿</w:t>
        <w:cr/>
      </w:r>
      <w:r>
        <w:rPr>
          <w:rFonts w:ascii="微软雅黑" w:eastAsia="微软雅黑" w:cs="微软雅黑"/>
          <w:sz w:val="28"/>
          <w:u w:color="auto"/>
        </w:rPr>
        <w:t>如果你身边有两种人，a说我很需要你，但你要为了我改一改，B说我不一定时时刻刻需要你，但你做自己的时候，我也愿意站在你旁边。你会选谁？</w:t>
      </w:r>
    </w:p>
    <w:sectPr>
      <w:pgSz w:w="11907" w:h="16839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微软雅黑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sz w:val="21"/>
    </w:rPr>
  </w:style>
  <w:style w:type="paragraph" w:styleId="1">
    <w:name w:val="heading 1"/>
    <w:basedOn w:val="0"/>
    <w:pPr>
      <w:outlineLvl w:val="0"/>
    </w:pPr>
    <w:rPr>
      <w:b/>
      <w:sz w:val="42"/>
    </w:rPr>
  </w:style>
  <w:style w:type="paragraph" w:styleId="2">
    <w:name w:val="heading 2"/>
    <w:basedOn w:val="0"/>
    <w:pPr>
      <w:outlineLvl w:val="0"/>
    </w:pPr>
    <w:rPr>
      <w:b/>
      <w:sz w:val="31"/>
    </w:rPr>
  </w:style>
  <w:style w:type="paragraph" w:styleId="3">
    <w:name w:val="heading 3"/>
    <w:basedOn w:val="0"/>
    <w:pPr>
      <w:outlineLvl w:val="0"/>
    </w:pPr>
    <w:rPr>
      <w:b/>
      <w:sz w:val="31"/>
    </w:rPr>
  </w:style>
  <w:style w:type="paragraph" w:styleId="4">
    <w:name w:val="heading 4"/>
    <w:basedOn w:val="0"/>
    <w:pPr>
      <w:outlineLvl w:val="0"/>
    </w:pPr>
    <w:rPr>
      <w:b/>
      <w:sz w:val="27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8</Pages>
  <Words>3747</Words>
  <Characters>3811</Characters>
  <Lines>160</Lines>
  <Paragraphs>2</Paragraphs>
  <CharactersWithSpaces>3811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手机用户</cp:lastModifiedBy>
  <cp:revision>0</cp:revision>
  <dcterms:modified xsi:type="dcterms:W3CDTF">2026-05-02T01:37:17Z</dcterms:modified>
</cp:coreProperties>
</file>